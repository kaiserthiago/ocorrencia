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6E53" w:rsidRDefault="00646E53" w:rsidP="00646E53">
      <w:pPr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F1CA4" wp14:editId="050A9693">
                <wp:simplePos x="0" y="0"/>
                <wp:positionH relativeFrom="column">
                  <wp:posOffset>5006340</wp:posOffset>
                </wp:positionH>
                <wp:positionV relativeFrom="paragraph">
                  <wp:posOffset>933450</wp:posOffset>
                </wp:positionV>
                <wp:extent cx="937260" cy="472440"/>
                <wp:effectExtent l="137160" t="0" r="114300" b="0"/>
                <wp:wrapNone/>
                <wp:docPr id="19" name="Seta: para a Direi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20679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BAA8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9" o:spid="_x0000_s1026" type="#_x0000_t13" style="position:absolute;margin-left:394.2pt;margin-top:73.5pt;width:73.8pt;height:37.2pt;rotation:-3581893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" adj="16156" fillcolor="red" strokecolor="black [3213]" strokeweight="1pt"/>
            </w:pict>
          </mc:Fallback>
        </mc:AlternateContent>
      </w:r>
      <w:r w:rsidR="00EF7DC9">
        <w:rPr>
          <w:b/>
        </w:rPr>
        <w:t>1 – Clique na opção “OCORRÊNCIAS”, localizado no canto superior direito.</w:t>
      </w:r>
    </w:p>
    <w:p w:rsidR="008145F6" w:rsidRDefault="00FA4DF7" w:rsidP="00646E53">
      <w:pPr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233D5C9D" wp14:editId="0416B3C7">
            <wp:extent cx="6116320" cy="3281045"/>
            <wp:effectExtent l="19050" t="19050" r="17780" b="146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EF7DC9" w:rsidRDefault="00EF7DC9" w:rsidP="00646E53">
      <w:pPr>
        <w:jc w:val="both"/>
        <w:rPr>
          <w:b/>
        </w:rPr>
      </w:pPr>
    </w:p>
    <w:p w:rsidR="00FA4DF7" w:rsidRPr="00EF7DC9" w:rsidRDefault="00EF7DC9" w:rsidP="00646E53">
      <w:pPr>
        <w:jc w:val="both"/>
        <w:rPr>
          <w:b/>
        </w:rPr>
      </w:pPr>
      <w:r>
        <w:rPr>
          <w:b/>
        </w:rPr>
        <w:t>2 – Clique no botão “NOVO REGISTRO”.</w:t>
      </w:r>
    </w:p>
    <w:p w:rsidR="00FA4DF7" w:rsidRDefault="00646E53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8AB42B" wp14:editId="1A2E9610">
                <wp:simplePos x="0" y="0"/>
                <wp:positionH relativeFrom="column">
                  <wp:posOffset>5036820</wp:posOffset>
                </wp:positionH>
                <wp:positionV relativeFrom="paragraph">
                  <wp:posOffset>718820</wp:posOffset>
                </wp:positionV>
                <wp:extent cx="937260" cy="472440"/>
                <wp:effectExtent l="0" t="152400" r="0" b="118110"/>
                <wp:wrapNone/>
                <wp:docPr id="20" name="Seta: para a Direi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9352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2A58E" id="Seta: para a Direita 20" o:spid="_x0000_s1026" type="#_x0000_t13" style="position:absolute;margin-left:396.6pt;margin-top:56.6pt;width:73.8pt;height:37.2pt;rotation:9414631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" adj="16156" fillcolor="red" strokecolor="black [3213]" strokeweight="1pt"/>
            </w:pict>
          </mc:Fallback>
        </mc:AlternateContent>
      </w:r>
      <w:r w:rsidR="00FA4DF7">
        <w:rPr>
          <w:noProof/>
        </w:rPr>
        <w:drawing>
          <wp:inline distT="0" distB="0" distL="0" distR="0" wp14:anchorId="5CC69848" wp14:editId="0E74D589">
            <wp:extent cx="6116320" cy="3281045"/>
            <wp:effectExtent l="19050" t="19050" r="17780" b="146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F0071D" wp14:editId="374DD341">
                <wp:simplePos x="0" y="0"/>
                <wp:positionH relativeFrom="column">
                  <wp:posOffset>3843655</wp:posOffset>
                </wp:positionH>
                <wp:positionV relativeFrom="paragraph">
                  <wp:posOffset>618490</wp:posOffset>
                </wp:positionV>
                <wp:extent cx="937260" cy="472440"/>
                <wp:effectExtent l="0" t="152400" r="0" b="118110"/>
                <wp:wrapNone/>
                <wp:docPr id="21" name="Seta: para a Direi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9352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A7975" id="Seta: para a Direita 21" o:spid="_x0000_s1026" type="#_x0000_t13" style="position:absolute;margin-left:302.65pt;margin-top:48.7pt;width:73.8pt;height:37.2pt;rotation:9414631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" adj="16156" fillcolor="red" strokecolor="black [3213]" strokeweight="1pt"/>
            </w:pict>
          </mc:Fallback>
        </mc:AlternateContent>
      </w:r>
      <w:r w:rsidR="00EF7DC9">
        <w:rPr>
          <w:b/>
        </w:rPr>
        <w:t>3 – Na janela que surge na tela, clique na opção “SELECIONE A TURMA”.</w:t>
      </w:r>
    </w:p>
    <w:p w:rsidR="00FA4DF7" w:rsidRDefault="00FA4DF7" w:rsidP="00646E53">
      <w:pPr>
        <w:jc w:val="both"/>
      </w:pPr>
      <w:r>
        <w:rPr>
          <w:noProof/>
        </w:rPr>
        <w:drawing>
          <wp:inline distT="0" distB="0" distL="0" distR="0" wp14:anchorId="711BC74C" wp14:editId="60BA7CE6">
            <wp:extent cx="6116320" cy="3281045"/>
            <wp:effectExtent l="19050" t="19050" r="17780" b="146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FA4DF7" w:rsidRPr="00EF7DC9" w:rsidRDefault="00EF7DC9" w:rsidP="00646E53">
      <w:pPr>
        <w:jc w:val="both"/>
        <w:rPr>
          <w:b/>
        </w:rPr>
      </w:pPr>
      <w:r>
        <w:rPr>
          <w:b/>
        </w:rPr>
        <w:t>4 – Selecione a turma para qual deseja registrar a ocorrência. Caso deseje, utilize o campo de pesquisa.</w:t>
      </w:r>
    </w:p>
    <w:p w:rsidR="00FA4DF7" w:rsidRDefault="00646E53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CF67FE" wp14:editId="61D553C3">
                <wp:simplePos x="0" y="0"/>
                <wp:positionH relativeFrom="column">
                  <wp:posOffset>3402330</wp:posOffset>
                </wp:positionH>
                <wp:positionV relativeFrom="paragraph">
                  <wp:posOffset>1438276</wp:posOffset>
                </wp:positionV>
                <wp:extent cx="937260" cy="472440"/>
                <wp:effectExtent l="0" t="152400" r="0" b="118110"/>
                <wp:wrapNone/>
                <wp:docPr id="22" name="Seta: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9352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9D0C9" id="Seta: para a Direita 22" o:spid="_x0000_s1026" type="#_x0000_t13" style="position:absolute;margin-left:267.9pt;margin-top:113.25pt;width:73.8pt;height:37.2pt;rotation:9414631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" adj="16156" fillcolor="red" strokecolor="black [3213]" strokeweight="1pt"/>
            </w:pict>
          </mc:Fallback>
        </mc:AlternateContent>
      </w:r>
      <w:r w:rsidR="00FA4DF7">
        <w:rPr>
          <w:noProof/>
        </w:rPr>
        <w:drawing>
          <wp:inline distT="0" distB="0" distL="0" distR="0" wp14:anchorId="5F5E9930" wp14:editId="45D0006A">
            <wp:extent cx="6116320" cy="3281045"/>
            <wp:effectExtent l="19050" t="19050" r="17780" b="146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AAA43C" wp14:editId="126B59E2">
                <wp:simplePos x="0" y="0"/>
                <wp:positionH relativeFrom="column">
                  <wp:posOffset>2907029</wp:posOffset>
                </wp:positionH>
                <wp:positionV relativeFrom="paragraph">
                  <wp:posOffset>977265</wp:posOffset>
                </wp:positionV>
                <wp:extent cx="937260" cy="472440"/>
                <wp:effectExtent l="0" t="152400" r="0" b="11811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19352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FC61E" id="Seta: para a Direita 23" o:spid="_x0000_s1026" type="#_x0000_t13" style="position:absolute;margin-left:228.9pt;margin-top:76.95pt;width:73.8pt;height:37.2pt;rotation:9414631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" adj="16156" fillcolor="red" strokecolor="black [3213]" strokeweight="1pt"/>
            </w:pict>
          </mc:Fallback>
        </mc:AlternateContent>
      </w:r>
      <w:r w:rsidR="00EF7DC9">
        <w:rPr>
          <w:b/>
        </w:rPr>
        <w:t>5 – Após selecionar a turma clique no botão “ENVIAR”.</w:t>
      </w:r>
    </w:p>
    <w:p w:rsidR="00FA4DF7" w:rsidRDefault="00FA4DF7" w:rsidP="00646E53">
      <w:pPr>
        <w:jc w:val="both"/>
      </w:pPr>
      <w:r>
        <w:rPr>
          <w:noProof/>
        </w:rPr>
        <w:drawing>
          <wp:inline distT="0" distB="0" distL="0" distR="0" wp14:anchorId="5DE810EA" wp14:editId="6965F06C">
            <wp:extent cx="6116320" cy="3281045"/>
            <wp:effectExtent l="19050" t="19050" r="17780" b="146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EF7DC9" w:rsidRPr="00EF7DC9" w:rsidRDefault="00EF7DC9" w:rsidP="00646E53">
      <w:pPr>
        <w:jc w:val="both"/>
        <w:rPr>
          <w:b/>
        </w:rPr>
      </w:pPr>
      <w:r>
        <w:rPr>
          <w:b/>
        </w:rPr>
        <w:t>6 – Clique no “quadradinho” ao lado do nome do aluno para selecioná-lo. É possível selecionar mais de um aluno.</w:t>
      </w:r>
    </w:p>
    <w:p w:rsidR="00FA4DF7" w:rsidRDefault="00646E53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A379B6" wp14:editId="61813DF1">
                <wp:simplePos x="0" y="0"/>
                <wp:positionH relativeFrom="column">
                  <wp:posOffset>93980</wp:posOffset>
                </wp:positionH>
                <wp:positionV relativeFrom="paragraph">
                  <wp:posOffset>1038860</wp:posOffset>
                </wp:positionV>
                <wp:extent cx="937260" cy="472440"/>
                <wp:effectExtent l="80010" t="15240" r="114300" b="0"/>
                <wp:wrapNone/>
                <wp:docPr id="24" name="Seta: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31745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60566" id="Seta: para a Direita 24" o:spid="_x0000_s1026" type="#_x0000_t13" style="position:absolute;margin-left:7.4pt;margin-top:81.8pt;width:73.8pt;height:37.2pt;rotation:3639154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" adj="16156" fillcolor="red" strokecolor="black [3213]" strokeweight="1pt"/>
            </w:pict>
          </mc:Fallback>
        </mc:AlternateContent>
      </w:r>
      <w:r w:rsidR="00FA4DF7">
        <w:rPr>
          <w:noProof/>
        </w:rPr>
        <w:drawing>
          <wp:inline distT="0" distB="0" distL="0" distR="0" wp14:anchorId="55DDDCD8" wp14:editId="25735D46">
            <wp:extent cx="6116320" cy="3281045"/>
            <wp:effectExtent l="19050" t="19050" r="17780" b="146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646E53" w:rsidRDefault="00EF7DC9" w:rsidP="00646E53">
      <w:pPr>
        <w:jc w:val="both"/>
        <w:rPr>
          <w:b/>
        </w:rPr>
      </w:pPr>
      <w:r>
        <w:rPr>
          <w:b/>
        </w:rPr>
        <w:lastRenderedPageBreak/>
        <w:t>7 – Se desejar, utilize o campo de pesquisa para filtrar pelo nome do aluno e em seguida clique no “quadradinho” para selecioná-lo.</w:t>
      </w:r>
    </w:p>
    <w:p w:rsidR="00FA4DF7" w:rsidRDefault="00646E53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96B07B" wp14:editId="18FD4F87">
                <wp:simplePos x="0" y="0"/>
                <wp:positionH relativeFrom="margin">
                  <wp:align>left</wp:align>
                </wp:positionH>
                <wp:positionV relativeFrom="paragraph">
                  <wp:posOffset>874395</wp:posOffset>
                </wp:positionV>
                <wp:extent cx="937260" cy="472440"/>
                <wp:effectExtent l="0" t="171450" r="0" b="118110"/>
                <wp:wrapNone/>
                <wp:docPr id="25" name="Seta: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61752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91911" id="Seta: para a Direita 25" o:spid="_x0000_s1026" type="#_x0000_t13" style="position:absolute;margin-left:0;margin-top:68.85pt;width:73.8pt;height:37.2pt;rotation:2579663fd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" adj="16156" fillcolor="red" strokecolor="black [3213]" strokeweight="1pt">
                <w10:wrap anchorx="margin"/>
              </v:shape>
            </w:pict>
          </mc:Fallback>
        </mc:AlternateContent>
      </w:r>
      <w:r w:rsidR="00FA4DF7">
        <w:rPr>
          <w:noProof/>
        </w:rPr>
        <w:drawing>
          <wp:inline distT="0" distB="0" distL="0" distR="0" wp14:anchorId="47B1B3E6" wp14:editId="68CEE5CE">
            <wp:extent cx="6116320" cy="3281045"/>
            <wp:effectExtent l="19050" t="19050" r="17780" b="146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</w:pPr>
    </w:p>
    <w:p w:rsidR="00EF7DC9" w:rsidRDefault="00EF7DC9" w:rsidP="00646E53">
      <w:pPr>
        <w:jc w:val="both"/>
        <w:rPr>
          <w:b/>
        </w:rPr>
      </w:pPr>
      <w:r>
        <w:rPr>
          <w:b/>
        </w:rPr>
        <w:t xml:space="preserve">8 – </w:t>
      </w:r>
      <w:r>
        <w:rPr>
          <w:b/>
        </w:rPr>
        <w:t>Após selecionar os alunos, clique para selecionar a data do registro da ocorrência. É possível registrar uma ocorrência com data retroativa.</w:t>
      </w:r>
    </w:p>
    <w:p w:rsidR="00EF7DC9" w:rsidRDefault="00646E53" w:rsidP="00646E53">
      <w:pPr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0B844" wp14:editId="0F29DDC0">
                <wp:simplePos x="0" y="0"/>
                <wp:positionH relativeFrom="margin">
                  <wp:posOffset>3737611</wp:posOffset>
                </wp:positionH>
                <wp:positionV relativeFrom="paragraph">
                  <wp:posOffset>791211</wp:posOffset>
                </wp:positionV>
                <wp:extent cx="937260" cy="472440"/>
                <wp:effectExtent l="0" t="190500" r="0" b="11811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48640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56900" id="Seta: para a Direita 26" o:spid="_x0000_s1026" type="#_x0000_t13" style="position:absolute;margin-left:294.3pt;margin-top:62.3pt;width:73.8pt;height:37.2pt;rotation:9118941fd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" adj="16156" fillcolor="red" strokecolor="black [3213]" strokeweight="1pt">
                <w10:wrap anchorx="margin"/>
              </v:shape>
            </w:pict>
          </mc:Fallback>
        </mc:AlternateContent>
      </w:r>
      <w:r w:rsidR="00EF7DC9">
        <w:rPr>
          <w:noProof/>
        </w:rPr>
        <w:drawing>
          <wp:inline distT="0" distB="0" distL="0" distR="0" wp14:anchorId="2DC1DB43" wp14:editId="7107986F">
            <wp:extent cx="6116320" cy="3281045"/>
            <wp:effectExtent l="19050" t="19050" r="17780" b="146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  <w:rPr>
          <w:noProof/>
        </w:rPr>
      </w:pPr>
    </w:p>
    <w:p w:rsidR="00646E53" w:rsidRDefault="00646E53" w:rsidP="00646E53">
      <w:pPr>
        <w:jc w:val="both"/>
      </w:pPr>
    </w:p>
    <w:p w:rsidR="00646E53" w:rsidRDefault="00646E53" w:rsidP="00646E53">
      <w:pPr>
        <w:jc w:val="both"/>
      </w:pPr>
    </w:p>
    <w:p w:rsidR="00FA4DF7" w:rsidRDefault="00FA4DF7" w:rsidP="00646E53">
      <w:pPr>
        <w:jc w:val="both"/>
      </w:pPr>
    </w:p>
    <w:p w:rsidR="00646E53" w:rsidRDefault="00EF7DC9" w:rsidP="00646E53">
      <w:pPr>
        <w:jc w:val="both"/>
        <w:rPr>
          <w:b/>
        </w:rPr>
      </w:pPr>
      <w:r>
        <w:rPr>
          <w:b/>
        </w:rPr>
        <w:lastRenderedPageBreak/>
        <w:t xml:space="preserve">9 – Após selecionar a data, selecione a falta cometida pelo aluno. </w:t>
      </w:r>
    </w:p>
    <w:p w:rsidR="00EF7DC9" w:rsidRDefault="00646E53" w:rsidP="00646E53">
      <w:pPr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CB68A" wp14:editId="44438C32">
                <wp:simplePos x="0" y="0"/>
                <wp:positionH relativeFrom="margin">
                  <wp:posOffset>4918710</wp:posOffset>
                </wp:positionH>
                <wp:positionV relativeFrom="paragraph">
                  <wp:posOffset>1175385</wp:posOffset>
                </wp:positionV>
                <wp:extent cx="937260" cy="472440"/>
                <wp:effectExtent l="0" t="190500" r="0" b="118110"/>
                <wp:wrapNone/>
                <wp:docPr id="27" name="Seta: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48640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E4C91" id="Seta: para a Direita 27" o:spid="_x0000_s1026" type="#_x0000_t13" style="position:absolute;margin-left:387.3pt;margin-top:92.55pt;width:73.8pt;height:37.2pt;rotation:9118941fd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" adj="16156" fillcolor="red" strokecolor="black [3213]" strokeweight="1pt">
                <w10:wrap anchorx="margin"/>
              </v:shape>
            </w:pict>
          </mc:Fallback>
        </mc:AlternateContent>
      </w:r>
      <w:r w:rsidR="00EF7DC9">
        <w:rPr>
          <w:noProof/>
        </w:rPr>
        <w:drawing>
          <wp:inline distT="0" distB="0" distL="0" distR="0" wp14:anchorId="438B5395" wp14:editId="29520D96">
            <wp:extent cx="6116320" cy="3281045"/>
            <wp:effectExtent l="19050" t="19050" r="17780" b="146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E53" w:rsidRDefault="00646E53" w:rsidP="00646E53">
      <w:pPr>
        <w:jc w:val="both"/>
        <w:rPr>
          <w:b/>
        </w:rPr>
      </w:pPr>
    </w:p>
    <w:p w:rsidR="00646E53" w:rsidRDefault="00646E53" w:rsidP="00646E53">
      <w:pPr>
        <w:jc w:val="both"/>
        <w:rPr>
          <w:b/>
        </w:rPr>
      </w:pPr>
    </w:p>
    <w:p w:rsidR="00646E53" w:rsidRPr="00646E53" w:rsidRDefault="00646E53" w:rsidP="00646E53">
      <w:pPr>
        <w:jc w:val="both"/>
        <w:rPr>
          <w:b/>
        </w:rPr>
      </w:pPr>
      <w:r>
        <w:rPr>
          <w:b/>
        </w:rPr>
        <w:t xml:space="preserve">10 - </w:t>
      </w:r>
      <w:r>
        <w:rPr>
          <w:b/>
        </w:rPr>
        <w:t xml:space="preserve">Selecione a </w:t>
      </w:r>
      <w:r>
        <w:rPr>
          <w:b/>
        </w:rPr>
        <w:t>falta cometida.</w:t>
      </w:r>
      <w:r>
        <w:rPr>
          <w:b/>
        </w:rPr>
        <w:t xml:space="preserve"> Caso deseje, utilize o campo de pesquisa.</w:t>
      </w:r>
    </w:p>
    <w:p w:rsidR="00FA4DF7" w:rsidRDefault="00646E53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7D4E84" wp14:editId="2639E955">
                <wp:simplePos x="0" y="0"/>
                <wp:positionH relativeFrom="margin">
                  <wp:posOffset>4758690</wp:posOffset>
                </wp:positionH>
                <wp:positionV relativeFrom="paragraph">
                  <wp:posOffset>1804035</wp:posOffset>
                </wp:positionV>
                <wp:extent cx="937260" cy="472440"/>
                <wp:effectExtent l="0" t="190500" r="0" b="118110"/>
                <wp:wrapNone/>
                <wp:docPr id="28" name="Seta: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48640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F8578" id="Seta: para a Direita 28" o:spid="_x0000_s1026" type="#_x0000_t13" style="position:absolute;margin-left:374.7pt;margin-top:142.05pt;width:73.8pt;height:37.2pt;rotation:9118941fd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" adj="16156" fillcolor="red" strokecolor="black [3213]" strokeweight="1pt">
                <w10:wrap anchorx="margin"/>
              </v:shape>
            </w:pict>
          </mc:Fallback>
        </mc:AlternateContent>
      </w:r>
      <w:r w:rsidR="00FA4DF7">
        <w:rPr>
          <w:noProof/>
        </w:rPr>
        <w:drawing>
          <wp:inline distT="0" distB="0" distL="0" distR="0" wp14:anchorId="781F79B2" wp14:editId="42DD5A73">
            <wp:extent cx="6116320" cy="3281045"/>
            <wp:effectExtent l="19050" t="19050" r="17780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4DF7" w:rsidRDefault="00FA4DF7" w:rsidP="00646E53">
      <w:pPr>
        <w:jc w:val="both"/>
      </w:pPr>
    </w:p>
    <w:p w:rsidR="00646E53" w:rsidRDefault="00646E53" w:rsidP="00646E53">
      <w:pPr>
        <w:jc w:val="both"/>
        <w:rPr>
          <w:b/>
        </w:rPr>
      </w:pPr>
    </w:p>
    <w:p w:rsidR="00646E53" w:rsidRDefault="00646E53" w:rsidP="00646E53">
      <w:pPr>
        <w:jc w:val="both"/>
        <w:rPr>
          <w:b/>
        </w:rPr>
      </w:pPr>
    </w:p>
    <w:p w:rsidR="00646E53" w:rsidRDefault="00646E53" w:rsidP="00646E53">
      <w:pPr>
        <w:jc w:val="both"/>
        <w:rPr>
          <w:b/>
        </w:rPr>
      </w:pPr>
    </w:p>
    <w:p w:rsidR="00646E53" w:rsidRDefault="00646E53" w:rsidP="00646E53">
      <w:pPr>
        <w:jc w:val="both"/>
        <w:rPr>
          <w:b/>
        </w:rPr>
      </w:pPr>
    </w:p>
    <w:p w:rsidR="00FA4DF7" w:rsidRPr="00EF7DC9" w:rsidRDefault="00EF7DC9" w:rsidP="00646E53">
      <w:pPr>
        <w:jc w:val="both"/>
        <w:rPr>
          <w:b/>
        </w:rPr>
      </w:pPr>
      <w:r>
        <w:rPr>
          <w:b/>
        </w:rPr>
        <w:lastRenderedPageBreak/>
        <w:t>1</w:t>
      </w:r>
      <w:r w:rsidR="00646E53">
        <w:rPr>
          <w:b/>
        </w:rPr>
        <w:t>1</w:t>
      </w:r>
      <w:r>
        <w:rPr>
          <w:b/>
        </w:rPr>
        <w:t xml:space="preserve"> – Após selecionar a falta, descreve a ocorrência e clique no botão “VERDE” para salvar o registro.</w:t>
      </w:r>
    </w:p>
    <w:p w:rsidR="00FA4DF7" w:rsidRDefault="00EF7DC9" w:rsidP="00646E5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C6C8C3" wp14:editId="7910A565">
                <wp:simplePos x="0" y="0"/>
                <wp:positionH relativeFrom="column">
                  <wp:posOffset>4518660</wp:posOffset>
                </wp:positionH>
                <wp:positionV relativeFrom="paragraph">
                  <wp:posOffset>2880359</wp:posOffset>
                </wp:positionV>
                <wp:extent cx="937260" cy="472440"/>
                <wp:effectExtent l="118110" t="0" r="190500" b="0"/>
                <wp:wrapNone/>
                <wp:docPr id="14" name="Seta: para a Direi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86015">
                          <a:off x="0" y="0"/>
                          <a:ext cx="937260" cy="4724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2D7E8" id="Seta: para a Direita 14" o:spid="_x0000_s1026" type="#_x0000_t13" style="position:absolute;margin-left:355.8pt;margin-top:226.8pt;width:73.8pt;height:37.2pt;rotation:-875340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" adj="16156" fillcolor="red" strokecolor="black [3213]" strokeweight="1pt"/>
            </w:pict>
          </mc:Fallback>
        </mc:AlternateContent>
      </w:r>
      <w:r w:rsidR="00FA4DF7">
        <w:rPr>
          <w:noProof/>
        </w:rPr>
        <w:drawing>
          <wp:inline distT="0" distB="0" distL="0" distR="0" wp14:anchorId="6076A6EF" wp14:editId="3994E14A">
            <wp:extent cx="6116320" cy="3281045"/>
            <wp:effectExtent l="19050" t="19050" r="17780" b="146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6E53" w:rsidRDefault="00646E53" w:rsidP="00646E53">
      <w:pPr>
        <w:jc w:val="both"/>
      </w:pPr>
    </w:p>
    <w:p w:rsidR="00EF7DC9" w:rsidRDefault="00EF7DC9" w:rsidP="00646E53">
      <w:pPr>
        <w:jc w:val="both"/>
      </w:pPr>
    </w:p>
    <w:p w:rsidR="00EF7DC9" w:rsidRPr="00EF7DC9" w:rsidRDefault="00EF7DC9" w:rsidP="00646E53">
      <w:pPr>
        <w:jc w:val="both"/>
        <w:rPr>
          <w:b/>
        </w:rPr>
      </w:pPr>
      <w:r>
        <w:rPr>
          <w:b/>
        </w:rPr>
        <w:t xml:space="preserve">11 – Após salvar o registro, o sistema irá disparar, automaticamente, os e-mails para os </w:t>
      </w:r>
      <w:r w:rsidR="00646E53">
        <w:rPr>
          <w:b/>
        </w:rPr>
        <w:t>envolvidos na ocorrência. Aguarde o sistema completar o procedimento e NÃO atualize a página, esse procedimento pode demorar um pouco de acordo com sua conexão.</w:t>
      </w:r>
    </w:p>
    <w:sectPr w:rsidR="00EF7DC9" w:rsidRPr="00EF7DC9" w:rsidSect="00BA145C">
      <w:headerReference w:type="default" r:id="rId18"/>
      <w:footerReference w:type="default" r:id="rId19"/>
      <w:pgSz w:w="11900" w:h="16840"/>
      <w:pgMar w:top="1134" w:right="1134" w:bottom="1134" w:left="1134" w:header="709" w:footer="437" w:gutter="0"/>
      <w:cols w:sep="1" w:space="284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DB8" w:rsidRDefault="005C4DB8">
      <w:r>
        <w:separator/>
      </w:r>
    </w:p>
  </w:endnote>
  <w:endnote w:type="continuationSeparator" w:id="0">
    <w:p w:rsidR="005C4DB8" w:rsidRDefault="005C4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TC Stone Sans Std Medium">
    <w:altName w:val="Lucida Sans Unicode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239B" w:rsidRDefault="0014239B" w:rsidP="0014239B">
    <w:pPr>
      <w:pStyle w:val="Rodap"/>
      <w:pBdr>
        <w:bottom w:val="single" w:sz="6" w:space="1" w:color="auto"/>
      </w:pBdr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</w:p>
  <w:p w:rsidR="0014239B" w:rsidRPr="008F30A8" w:rsidRDefault="0014239B" w:rsidP="0014239B">
    <w:pPr>
      <w:pStyle w:val="Rodap"/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  <w:r w:rsidRPr="008F30A8">
      <w:rPr>
        <w:rFonts w:ascii="ITC Stone Sans Std Medium" w:eastAsia="Times New Roman" w:hAnsi="ITC Stone Sans Std Medium"/>
        <w:color w:val="006633"/>
        <w:sz w:val="16"/>
        <w:lang w:bidi="en-US"/>
      </w:rPr>
      <w:t>Instituto Federal de Educação, Ciência e Tecnologia de Rondônia</w:t>
    </w:r>
    <w:r>
      <w:rPr>
        <w:rFonts w:ascii="ITC Stone Sans Std Medium" w:eastAsia="Times New Roman" w:hAnsi="ITC Stone Sans Std Medium"/>
        <w:color w:val="006633"/>
        <w:sz w:val="16"/>
        <w:lang w:bidi="en-US"/>
      </w:rPr>
      <w:t xml:space="preserve"> – Câmpus Cacoal</w:t>
    </w:r>
  </w:p>
  <w:p w:rsidR="0014239B" w:rsidRDefault="0014239B" w:rsidP="0014239B">
    <w:pPr>
      <w:pStyle w:val="Rodap"/>
      <w:jc w:val="center"/>
      <w:rPr>
        <w:rFonts w:ascii="ITC Stone Sans Std Medium" w:eastAsia="Times New Roman" w:hAnsi="ITC Stone Sans Std Medium"/>
        <w:color w:val="006633"/>
        <w:sz w:val="16"/>
        <w:lang w:bidi="en-US"/>
      </w:rPr>
    </w:pPr>
    <w:r>
      <w:rPr>
        <w:rFonts w:ascii="ITC Stone Sans Std Medium" w:eastAsia="Times New Roman" w:hAnsi="ITC Stone Sans Std Medium"/>
        <w:color w:val="006633"/>
        <w:sz w:val="16"/>
        <w:lang w:bidi="en-US"/>
      </w:rPr>
      <w:t>Rodovia BR 364, KM 228, Lote 2-A, Zona Rural, Caixa Postal 146 - Cacoal/RO</w:t>
    </w:r>
  </w:p>
  <w:p w:rsidR="0014239B" w:rsidRPr="00795312" w:rsidRDefault="0014239B" w:rsidP="0014239B">
    <w:pPr>
      <w:pStyle w:val="Rodap"/>
      <w:jc w:val="center"/>
    </w:pPr>
    <w:r>
      <w:rPr>
        <w:rFonts w:ascii="ITC Stone Sans Std Medium" w:eastAsia="Times New Roman" w:hAnsi="ITC Stone Sans Std Medium"/>
        <w:color w:val="006633"/>
        <w:sz w:val="16"/>
        <w:lang w:bidi="en-US"/>
      </w:rPr>
      <w:t>Telefone: (69) 3443-2445 E-mail: campuscacoal</w:t>
    </w:r>
    <w:r w:rsidRPr="008F30A8">
      <w:rPr>
        <w:rFonts w:ascii="ITC Stone Sans Std Medium" w:eastAsia="Times New Roman" w:hAnsi="ITC Stone Sans Std Medium"/>
        <w:color w:val="006633"/>
        <w:sz w:val="16"/>
        <w:lang w:bidi="en-US"/>
      </w:rPr>
      <w:t>@ifro.edu.br / Site: www.ifro.edu.br</w:t>
    </w:r>
  </w:p>
  <w:p w:rsidR="002D6244" w:rsidRPr="0014239B" w:rsidRDefault="002D6244" w:rsidP="0014239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DB8" w:rsidRDefault="005C4DB8">
      <w:r>
        <w:separator/>
      </w:r>
    </w:p>
  </w:footnote>
  <w:footnote w:type="continuationSeparator" w:id="0">
    <w:p w:rsidR="005C4DB8" w:rsidRDefault="005C4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239B" w:rsidRDefault="0014239B" w:rsidP="0014239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85921F3" wp14:editId="7E783CC4">
          <wp:simplePos x="0" y="0"/>
          <wp:positionH relativeFrom="page">
            <wp:align>center</wp:align>
          </wp:positionH>
          <wp:positionV relativeFrom="paragraph">
            <wp:posOffset>-452755</wp:posOffset>
          </wp:positionV>
          <wp:extent cx="7867650" cy="1259840"/>
          <wp:effectExtent l="0" t="0" r="0" b="0"/>
          <wp:wrapNone/>
          <wp:docPr id="2" name="Imagem 2" descr="cabeçalho-2(att-17-01-17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beçalho-2(att-17-01-17)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1259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4239B" w:rsidRDefault="0014239B" w:rsidP="0014239B">
    <w:pPr>
      <w:pStyle w:val="Cabealho"/>
    </w:pPr>
  </w:p>
  <w:p w:rsidR="0014239B" w:rsidRDefault="0014239B" w:rsidP="0014239B">
    <w:pPr>
      <w:pStyle w:val="Cabealho"/>
    </w:pPr>
  </w:p>
  <w:p w:rsidR="0014239B" w:rsidRDefault="0014239B" w:rsidP="0014239B">
    <w:pPr>
      <w:pStyle w:val="Cabealho"/>
    </w:pPr>
    <w: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2430"/>
    <w:multiLevelType w:val="hybridMultilevel"/>
    <w:tmpl w:val="EF6A3B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E1776"/>
    <w:multiLevelType w:val="hybridMultilevel"/>
    <w:tmpl w:val="968E54B0"/>
    <w:lvl w:ilvl="0" w:tplc="40706166">
      <w:start w:val="1"/>
      <w:numFmt w:val="lowerLetter"/>
      <w:lvlText w:val="%1)"/>
      <w:lvlJc w:val="left"/>
      <w:pPr>
        <w:ind w:left="720" w:hanging="360"/>
      </w:pPr>
      <w:rPr>
        <w:rFonts w:ascii="Cambria" w:hAnsi="Cambria" w:cs="Times New Roman" w:hint="default"/>
        <w:spacing w:val="-1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45D1B"/>
    <w:multiLevelType w:val="hybridMultilevel"/>
    <w:tmpl w:val="2A0EB2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70AF7"/>
    <w:multiLevelType w:val="hybridMultilevel"/>
    <w:tmpl w:val="9EB40474"/>
    <w:lvl w:ilvl="0" w:tplc="40706166">
      <w:start w:val="1"/>
      <w:numFmt w:val="lowerLetter"/>
      <w:lvlText w:val="%1)"/>
      <w:lvlJc w:val="left"/>
      <w:pPr>
        <w:ind w:left="720" w:hanging="360"/>
      </w:pPr>
      <w:rPr>
        <w:rFonts w:ascii="Cambria" w:hAnsi="Cambria" w:cs="Times New Roman" w:hint="default"/>
        <w:spacing w:val="-1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64FF7"/>
    <w:multiLevelType w:val="hybridMultilevel"/>
    <w:tmpl w:val="0E5898FE"/>
    <w:lvl w:ilvl="0" w:tplc="6AB88992">
      <w:start w:val="1"/>
      <w:numFmt w:val="decimalZero"/>
      <w:lvlText w:val="%1)"/>
      <w:lvlJc w:val="center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F7"/>
    <w:rsid w:val="00121E11"/>
    <w:rsid w:val="0014239B"/>
    <w:rsid w:val="002373C2"/>
    <w:rsid w:val="00242339"/>
    <w:rsid w:val="00250A24"/>
    <w:rsid w:val="002B5069"/>
    <w:rsid w:val="002D6244"/>
    <w:rsid w:val="00384182"/>
    <w:rsid w:val="003A3B80"/>
    <w:rsid w:val="003A6290"/>
    <w:rsid w:val="003E05A9"/>
    <w:rsid w:val="003E4236"/>
    <w:rsid w:val="00436E16"/>
    <w:rsid w:val="00475EB8"/>
    <w:rsid w:val="00537581"/>
    <w:rsid w:val="0054266E"/>
    <w:rsid w:val="005C4DB8"/>
    <w:rsid w:val="00627364"/>
    <w:rsid w:val="00646E53"/>
    <w:rsid w:val="007D1BF3"/>
    <w:rsid w:val="008145F6"/>
    <w:rsid w:val="00870F86"/>
    <w:rsid w:val="008C5CEC"/>
    <w:rsid w:val="008F30A8"/>
    <w:rsid w:val="00914967"/>
    <w:rsid w:val="009518AF"/>
    <w:rsid w:val="009A66DD"/>
    <w:rsid w:val="00A84603"/>
    <w:rsid w:val="00A906A8"/>
    <w:rsid w:val="00B0387B"/>
    <w:rsid w:val="00BA145C"/>
    <w:rsid w:val="00C51F94"/>
    <w:rsid w:val="00CB5E91"/>
    <w:rsid w:val="00DB4689"/>
    <w:rsid w:val="00E40270"/>
    <w:rsid w:val="00EC0075"/>
    <w:rsid w:val="00EF7DC9"/>
    <w:rsid w:val="00F2009A"/>
    <w:rsid w:val="00FA4DF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714833"/>
  <w15:chartTrackingRefBased/>
  <w15:docId w15:val="{2AF48251-A62A-4F43-B52A-9771D28E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17DC"/>
    <w:rPr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A66DD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66DD"/>
  </w:style>
  <w:style w:type="paragraph" w:styleId="Rodap">
    <w:name w:val="footer"/>
    <w:basedOn w:val="Normal"/>
    <w:link w:val="RodapChar"/>
    <w:uiPriority w:val="99"/>
    <w:unhideWhenUsed/>
    <w:rsid w:val="009A66DD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9A66DD"/>
  </w:style>
  <w:style w:type="table" w:styleId="Tabelacomgrade">
    <w:name w:val="Table Grid"/>
    <w:basedOn w:val="Tabelanormal"/>
    <w:uiPriority w:val="1"/>
    <w:rsid w:val="009A66DD"/>
    <w:rPr>
      <w:rFonts w:eastAsia="Times New Roman"/>
      <w:sz w:val="22"/>
      <w:szCs w:val="22"/>
      <w:lang w:val="en-US"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9518AF"/>
    <w:pPr>
      <w:spacing w:line="360" w:lineRule="auto"/>
      <w:ind w:left="720" w:firstLine="851"/>
      <w:contextualSpacing/>
      <w:jc w:val="both"/>
    </w:pPr>
    <w:rPr>
      <w:rFonts w:eastAsia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dos\Documentos\Modelos%20Personalizados%20do%20Office\IFR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IFRO</Template>
  <TotalTime>22</TotalTime>
  <Pages>6</Pages>
  <Words>201</Words>
  <Characters>1091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ifro</Company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Kaiser</dc:creator>
  <cp:keywords/>
  <cp:lastModifiedBy>Thiago Kaiser</cp:lastModifiedBy>
  <cp:revision>2</cp:revision>
  <dcterms:created xsi:type="dcterms:W3CDTF">2018-03-21T15:16:00Z</dcterms:created>
  <dcterms:modified xsi:type="dcterms:W3CDTF">2018-03-21T15:43:00Z</dcterms:modified>
</cp:coreProperties>
</file>