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79A8" w:rsidRDefault="002279A8" w:rsidP="007D1BF3">
      <w:pPr>
        <w:rPr>
          <w:b/>
        </w:rPr>
      </w:pPr>
      <w:r>
        <w:rPr>
          <w:b/>
        </w:rPr>
        <w:t>1 – Ao acessar o sistema, clique no ícone de menu, no canto superior esquerdo.</w:t>
      </w:r>
    </w:p>
    <w:p w:rsidR="008145F6" w:rsidRDefault="00511462" w:rsidP="007D1BF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64136</wp:posOffset>
                </wp:positionH>
                <wp:positionV relativeFrom="paragraph">
                  <wp:posOffset>690245</wp:posOffset>
                </wp:positionV>
                <wp:extent cx="937260" cy="472440"/>
                <wp:effectExtent l="118110" t="0" r="190500" b="0"/>
                <wp:wrapNone/>
                <wp:docPr id="7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86015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FFD8D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5.05pt;margin-top:54.35pt;width:73.8pt;height:37.2pt;rotation:-875340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" adj="16156" fillcolor="red" strokecolor="black [3213]" strokeweight="1pt"/>
            </w:pict>
          </mc:Fallback>
        </mc:AlternateContent>
      </w:r>
      <w:r w:rsidR="0077041C">
        <w:rPr>
          <w:noProof/>
        </w:rPr>
        <w:drawing>
          <wp:inline distT="0" distB="0" distL="0" distR="0" wp14:anchorId="44ABB14B" wp14:editId="70EE64D4">
            <wp:extent cx="6116320" cy="32810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1C" w:rsidRDefault="0077041C" w:rsidP="007D1BF3"/>
    <w:p w:rsidR="00511462" w:rsidRDefault="00511462" w:rsidP="007D1BF3">
      <w:pPr>
        <w:rPr>
          <w:b/>
        </w:rPr>
      </w:pPr>
    </w:p>
    <w:p w:rsidR="0077041C" w:rsidRPr="00511462" w:rsidRDefault="00511462" w:rsidP="007D1BF3">
      <w:pPr>
        <w:rPr>
          <w:b/>
        </w:rPr>
      </w:pPr>
      <w:r>
        <w:rPr>
          <w:b/>
        </w:rPr>
        <w:t>2 – Com o menu lateral aberto, clique na opção “ACESSO”.</w:t>
      </w:r>
    </w:p>
    <w:p w:rsidR="0077041C" w:rsidRDefault="002279A8" w:rsidP="007D1BF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79625" wp14:editId="3A67AF0E">
                <wp:simplePos x="0" y="0"/>
                <wp:positionH relativeFrom="column">
                  <wp:posOffset>970915</wp:posOffset>
                </wp:positionH>
                <wp:positionV relativeFrom="paragraph">
                  <wp:posOffset>843280</wp:posOffset>
                </wp:positionV>
                <wp:extent cx="937260" cy="472440"/>
                <wp:effectExtent l="0" t="76200" r="34290" b="9906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91157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1EA5F" id="Seta: para a Direita 8" o:spid="_x0000_s1026" type="#_x0000_t13" style="position:absolute;margin-left:76.45pt;margin-top:66.4pt;width:73.8pt;height:37.2pt;rotation:10366874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" adj="16156" fillcolor="red" strokecolor="black [3213]" strokeweight="1pt"/>
            </w:pict>
          </mc:Fallback>
        </mc:AlternateContent>
      </w:r>
      <w:r w:rsidR="0077041C">
        <w:rPr>
          <w:noProof/>
        </w:rPr>
        <w:drawing>
          <wp:inline distT="0" distB="0" distL="0" distR="0" wp14:anchorId="2641D222" wp14:editId="051DE527">
            <wp:extent cx="6116320" cy="32810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1C" w:rsidRDefault="0077041C" w:rsidP="007D1BF3"/>
    <w:p w:rsidR="0077041C" w:rsidRDefault="0077041C" w:rsidP="007D1BF3"/>
    <w:p w:rsidR="0077041C" w:rsidRDefault="002279A8" w:rsidP="007D1B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226AD" wp14:editId="07A28242">
                <wp:simplePos x="0" y="0"/>
                <wp:positionH relativeFrom="column">
                  <wp:posOffset>400050</wp:posOffset>
                </wp:positionH>
                <wp:positionV relativeFrom="paragraph">
                  <wp:posOffset>1342390</wp:posOffset>
                </wp:positionV>
                <wp:extent cx="937260" cy="472440"/>
                <wp:effectExtent l="0" t="76200" r="34290" b="99060"/>
                <wp:wrapNone/>
                <wp:docPr id="9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91157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84346" id="Seta: para a Direita 9" o:spid="_x0000_s1026" type="#_x0000_t13" style="position:absolute;margin-left:31.5pt;margin-top:105.7pt;width:73.8pt;height:37.2pt;rotation:10366874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" adj="16156" fillcolor="red" strokecolor="black [3213]" strokeweight="1pt"/>
            </w:pict>
          </mc:Fallback>
        </mc:AlternateContent>
      </w:r>
      <w:r w:rsidR="00511462">
        <w:rPr>
          <w:b/>
        </w:rPr>
        <w:t>3 – Após abrir o menu de acesso, clique na opção “REGISTRO”.</w:t>
      </w:r>
      <w:r w:rsidR="0077041C">
        <w:rPr>
          <w:noProof/>
        </w:rPr>
        <w:drawing>
          <wp:inline distT="0" distB="0" distL="0" distR="0" wp14:anchorId="5B4C07F0" wp14:editId="5C9FC86A">
            <wp:extent cx="6116320" cy="32810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041C" w:rsidRDefault="0077041C" w:rsidP="007D1BF3"/>
    <w:p w:rsidR="00511462" w:rsidRPr="00511462" w:rsidRDefault="00511462" w:rsidP="007D1BF3">
      <w:pPr>
        <w:rPr>
          <w:b/>
        </w:rPr>
      </w:pPr>
      <w:r>
        <w:rPr>
          <w:b/>
        </w:rPr>
        <w:t>4 – Preencha TODOS os campos do formulário e clique no botão “REGISTRAR”.</w:t>
      </w:r>
    </w:p>
    <w:p w:rsidR="0077041C" w:rsidRDefault="002279A8" w:rsidP="007D1BF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6DD944" wp14:editId="0234CADE">
                <wp:simplePos x="0" y="0"/>
                <wp:positionH relativeFrom="column">
                  <wp:posOffset>4979669</wp:posOffset>
                </wp:positionH>
                <wp:positionV relativeFrom="paragraph">
                  <wp:posOffset>1524635</wp:posOffset>
                </wp:positionV>
                <wp:extent cx="937260" cy="472440"/>
                <wp:effectExtent l="0" t="76200" r="34290" b="99060"/>
                <wp:wrapNone/>
                <wp:docPr id="10" name="Seta: para a Direi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91157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FE2D" id="Seta: para a Direita 10" o:spid="_x0000_s1026" type="#_x0000_t13" style="position:absolute;margin-left:392.1pt;margin-top:120.05pt;width:73.8pt;height:37.2pt;rotation:10366874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" adj="16156" fillcolor="red" strokecolor="black [3213]" strokeweight="1pt"/>
            </w:pict>
          </mc:Fallback>
        </mc:AlternateContent>
      </w:r>
      <w:r w:rsidR="0077041C">
        <w:rPr>
          <w:noProof/>
        </w:rPr>
        <w:drawing>
          <wp:inline distT="0" distB="0" distL="0" distR="0" wp14:anchorId="1EDE4902" wp14:editId="64463C26">
            <wp:extent cx="6116320" cy="3281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62" w:rsidRDefault="00511462" w:rsidP="007D1BF3"/>
    <w:p w:rsidR="00511462" w:rsidRPr="00511462" w:rsidRDefault="00511462" w:rsidP="007D1BF3">
      <w:pPr>
        <w:rPr>
          <w:b/>
        </w:rPr>
      </w:pPr>
      <w:r>
        <w:rPr>
          <w:b/>
        </w:rPr>
        <w:t>5 – Aguarde a confirmação no e-mail informado durante o cadastro.</w:t>
      </w:r>
    </w:p>
    <w:sectPr w:rsidR="00511462" w:rsidRPr="00511462" w:rsidSect="0077041C">
      <w:headerReference w:type="default" r:id="rId11"/>
      <w:footerReference w:type="default" r:id="rId12"/>
      <w:pgSz w:w="11900" w:h="16840"/>
      <w:pgMar w:top="1134" w:right="1134" w:bottom="1134" w:left="1134" w:header="709" w:footer="437" w:gutter="0"/>
      <w:cols w:sep="1" w:space="284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F70" w:rsidRDefault="00437F70">
      <w:r>
        <w:separator/>
      </w:r>
    </w:p>
  </w:endnote>
  <w:endnote w:type="continuationSeparator" w:id="0">
    <w:p w:rsidR="00437F70" w:rsidRDefault="00437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TC Stone Sans Std Medium">
    <w:altName w:val="Lucida Sans Unicode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239B" w:rsidRDefault="0014239B" w:rsidP="0014239B">
    <w:pPr>
      <w:pStyle w:val="Rodap"/>
      <w:pBdr>
        <w:bottom w:val="single" w:sz="6" w:space="1" w:color="auto"/>
      </w:pBdr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</w:p>
  <w:p w:rsidR="0014239B" w:rsidRPr="008F30A8" w:rsidRDefault="0014239B" w:rsidP="0014239B">
    <w:pPr>
      <w:pStyle w:val="Rodap"/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  <w:r w:rsidRPr="008F30A8">
      <w:rPr>
        <w:rFonts w:ascii="ITC Stone Sans Std Medium" w:eastAsia="Times New Roman" w:hAnsi="ITC Stone Sans Std Medium"/>
        <w:color w:val="006633"/>
        <w:sz w:val="16"/>
        <w:lang w:bidi="en-US"/>
      </w:rPr>
      <w:t>Instituto Federal de Educação, Ciência e Tecnologia de Rondônia</w:t>
    </w:r>
    <w:r>
      <w:rPr>
        <w:rFonts w:ascii="ITC Stone Sans Std Medium" w:eastAsia="Times New Roman" w:hAnsi="ITC Stone Sans Std Medium"/>
        <w:color w:val="006633"/>
        <w:sz w:val="16"/>
        <w:lang w:bidi="en-US"/>
      </w:rPr>
      <w:t xml:space="preserve"> – Câmpus Cacoal</w:t>
    </w:r>
  </w:p>
  <w:p w:rsidR="0014239B" w:rsidRDefault="0014239B" w:rsidP="0014239B">
    <w:pPr>
      <w:pStyle w:val="Rodap"/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  <w:r>
      <w:rPr>
        <w:rFonts w:ascii="ITC Stone Sans Std Medium" w:eastAsia="Times New Roman" w:hAnsi="ITC Stone Sans Std Medium"/>
        <w:color w:val="006633"/>
        <w:sz w:val="16"/>
        <w:lang w:bidi="en-US"/>
      </w:rPr>
      <w:t>Rodovia BR 364, KM 228, Lote 2-A, Zona Rural, Caixa Postal 146 - Cacoal/RO</w:t>
    </w:r>
  </w:p>
  <w:p w:rsidR="0014239B" w:rsidRPr="00795312" w:rsidRDefault="0014239B" w:rsidP="0014239B">
    <w:pPr>
      <w:pStyle w:val="Rodap"/>
      <w:jc w:val="center"/>
    </w:pPr>
    <w:r>
      <w:rPr>
        <w:rFonts w:ascii="ITC Stone Sans Std Medium" w:eastAsia="Times New Roman" w:hAnsi="ITC Stone Sans Std Medium"/>
        <w:color w:val="006633"/>
        <w:sz w:val="16"/>
        <w:lang w:bidi="en-US"/>
      </w:rPr>
      <w:t>Telefone: (69) 3443-2445 E-mail: campuscacoal</w:t>
    </w:r>
    <w:r w:rsidRPr="008F30A8">
      <w:rPr>
        <w:rFonts w:ascii="ITC Stone Sans Std Medium" w:eastAsia="Times New Roman" w:hAnsi="ITC Stone Sans Std Medium"/>
        <w:color w:val="006633"/>
        <w:sz w:val="16"/>
        <w:lang w:bidi="en-US"/>
      </w:rPr>
      <w:t>@ifro.edu.br / Site: www.ifro.edu.br</w:t>
    </w:r>
  </w:p>
  <w:p w:rsidR="002D6244" w:rsidRPr="0014239B" w:rsidRDefault="002D6244" w:rsidP="001423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F70" w:rsidRDefault="00437F70">
      <w:r>
        <w:separator/>
      </w:r>
    </w:p>
  </w:footnote>
  <w:footnote w:type="continuationSeparator" w:id="0">
    <w:p w:rsidR="00437F70" w:rsidRDefault="00437F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239B" w:rsidRDefault="0014239B" w:rsidP="0014239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85921F3" wp14:editId="7E783CC4">
          <wp:simplePos x="0" y="0"/>
          <wp:positionH relativeFrom="page">
            <wp:align>center</wp:align>
          </wp:positionH>
          <wp:positionV relativeFrom="paragraph">
            <wp:posOffset>-452755</wp:posOffset>
          </wp:positionV>
          <wp:extent cx="7867650" cy="1259840"/>
          <wp:effectExtent l="0" t="0" r="0" b="0"/>
          <wp:wrapNone/>
          <wp:docPr id="2" name="Imagem 2" descr="cabeçalho-2(att-17-01-17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beçalho-2(att-17-01-17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1259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4239B" w:rsidRDefault="0014239B" w:rsidP="0014239B">
    <w:pPr>
      <w:pStyle w:val="Cabealho"/>
    </w:pPr>
  </w:p>
  <w:p w:rsidR="0014239B" w:rsidRDefault="0014239B" w:rsidP="0014239B">
    <w:pPr>
      <w:pStyle w:val="Cabealho"/>
    </w:pPr>
  </w:p>
  <w:p w:rsidR="0014239B" w:rsidRDefault="0014239B" w:rsidP="0014239B">
    <w:pPr>
      <w:pStyle w:val="Cabealho"/>
    </w:pPr>
    <w: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2430"/>
    <w:multiLevelType w:val="hybridMultilevel"/>
    <w:tmpl w:val="EF6A3B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E1776"/>
    <w:multiLevelType w:val="hybridMultilevel"/>
    <w:tmpl w:val="968E54B0"/>
    <w:lvl w:ilvl="0" w:tplc="40706166">
      <w:start w:val="1"/>
      <w:numFmt w:val="lowerLetter"/>
      <w:lvlText w:val="%1)"/>
      <w:lvlJc w:val="left"/>
      <w:pPr>
        <w:ind w:left="720" w:hanging="360"/>
      </w:pPr>
      <w:rPr>
        <w:rFonts w:ascii="Cambria" w:hAnsi="Cambria" w:cs="Times New Roman" w:hint="default"/>
        <w:spacing w:val="-1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45D1B"/>
    <w:multiLevelType w:val="hybridMultilevel"/>
    <w:tmpl w:val="2A0EB2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70AF7"/>
    <w:multiLevelType w:val="hybridMultilevel"/>
    <w:tmpl w:val="9EB40474"/>
    <w:lvl w:ilvl="0" w:tplc="40706166">
      <w:start w:val="1"/>
      <w:numFmt w:val="lowerLetter"/>
      <w:lvlText w:val="%1)"/>
      <w:lvlJc w:val="left"/>
      <w:pPr>
        <w:ind w:left="720" w:hanging="360"/>
      </w:pPr>
      <w:rPr>
        <w:rFonts w:ascii="Cambria" w:hAnsi="Cambria" w:cs="Times New Roman" w:hint="default"/>
        <w:spacing w:val="-1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64FF7"/>
    <w:multiLevelType w:val="hybridMultilevel"/>
    <w:tmpl w:val="0E5898FE"/>
    <w:lvl w:ilvl="0" w:tplc="6AB88992">
      <w:start w:val="1"/>
      <w:numFmt w:val="decimalZero"/>
      <w:lvlText w:val="%1)"/>
      <w:lvlJc w:val="center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1C"/>
    <w:rsid w:val="00121E11"/>
    <w:rsid w:val="0014239B"/>
    <w:rsid w:val="002279A8"/>
    <w:rsid w:val="002373C2"/>
    <w:rsid w:val="00242339"/>
    <w:rsid w:val="00250A24"/>
    <w:rsid w:val="002B5069"/>
    <w:rsid w:val="002D6244"/>
    <w:rsid w:val="00384182"/>
    <w:rsid w:val="003A3B80"/>
    <w:rsid w:val="003A6290"/>
    <w:rsid w:val="003E05A9"/>
    <w:rsid w:val="003E4236"/>
    <w:rsid w:val="00436E16"/>
    <w:rsid w:val="00437F70"/>
    <w:rsid w:val="00475EB8"/>
    <w:rsid w:val="00511462"/>
    <w:rsid w:val="00537581"/>
    <w:rsid w:val="0054266E"/>
    <w:rsid w:val="00627364"/>
    <w:rsid w:val="0077041C"/>
    <w:rsid w:val="007D1BF3"/>
    <w:rsid w:val="008145F6"/>
    <w:rsid w:val="00870F86"/>
    <w:rsid w:val="008C5CEC"/>
    <w:rsid w:val="008F30A8"/>
    <w:rsid w:val="00914967"/>
    <w:rsid w:val="009518AF"/>
    <w:rsid w:val="009A66DD"/>
    <w:rsid w:val="00A84603"/>
    <w:rsid w:val="00A906A8"/>
    <w:rsid w:val="00B0387B"/>
    <w:rsid w:val="00BA145C"/>
    <w:rsid w:val="00C51F94"/>
    <w:rsid w:val="00CB5E91"/>
    <w:rsid w:val="00DB4689"/>
    <w:rsid w:val="00E40270"/>
    <w:rsid w:val="00EC0075"/>
    <w:rsid w:val="00F200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49F0883"/>
  <w15:chartTrackingRefBased/>
  <w15:docId w15:val="{CDBB8797-0601-42AB-8BA2-20C2EA43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17DC"/>
    <w:rPr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A66DD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66DD"/>
  </w:style>
  <w:style w:type="paragraph" w:styleId="Rodap">
    <w:name w:val="footer"/>
    <w:basedOn w:val="Normal"/>
    <w:link w:val="RodapChar"/>
    <w:uiPriority w:val="99"/>
    <w:unhideWhenUsed/>
    <w:rsid w:val="009A66DD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9A66DD"/>
  </w:style>
  <w:style w:type="table" w:styleId="Tabelacomgrade">
    <w:name w:val="Table Grid"/>
    <w:basedOn w:val="Tabelanormal"/>
    <w:uiPriority w:val="1"/>
    <w:rsid w:val="009A66DD"/>
    <w:rPr>
      <w:rFonts w:eastAsia="Times New Roman"/>
      <w:sz w:val="22"/>
      <w:szCs w:val="22"/>
      <w:lang w:val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9518AF"/>
    <w:pPr>
      <w:spacing w:line="360" w:lineRule="auto"/>
      <w:ind w:left="720" w:firstLine="851"/>
      <w:contextualSpacing/>
      <w:jc w:val="both"/>
    </w:pPr>
    <w:rPr>
      <w:rFonts w:eastAsia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dos\Documentos\Modelos%20Personalizados%20do%20Office\IFR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IFRO</Template>
  <TotalTime>17</TotalTime>
  <Pages>2</Pages>
  <Words>55</Words>
  <Characters>299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ifro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Kaiser</dc:creator>
  <cp:keywords/>
  <cp:lastModifiedBy>Thiago Kaiser</cp:lastModifiedBy>
  <cp:revision>2</cp:revision>
  <dcterms:created xsi:type="dcterms:W3CDTF">2018-03-21T15:03:00Z</dcterms:created>
  <dcterms:modified xsi:type="dcterms:W3CDTF">2018-03-21T15:28:00Z</dcterms:modified>
</cp:coreProperties>
</file>